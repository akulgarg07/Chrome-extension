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29D18"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485096A3" wp14:editId="56AFCE45">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1E1178B7" w14:textId="1BBCA15A" w:rsidR="00C6554A" w:rsidRDefault="002F6A50" w:rsidP="00C6554A">
      <w:pPr>
        <w:pStyle w:val="Title"/>
      </w:pPr>
      <w:r>
        <w:t>DIGITAL ASSIGNMENT II</w:t>
      </w:r>
    </w:p>
    <w:p w14:paraId="1F50B38A" w14:textId="08C1D0E4" w:rsidR="00C6554A" w:rsidRPr="00D5413C" w:rsidRDefault="002F6A50" w:rsidP="00C6554A">
      <w:pPr>
        <w:pStyle w:val="Subtitle"/>
      </w:pPr>
      <w:r>
        <w:t>PROF SIVA RAMA KRISHNAN</w:t>
      </w:r>
    </w:p>
    <w:p w14:paraId="76046B4E" w14:textId="42AD0357" w:rsidR="00C6554A" w:rsidRDefault="002F6A50" w:rsidP="00C6554A">
      <w:pPr>
        <w:pStyle w:val="ContactInfo"/>
      </w:pPr>
      <w:r>
        <w:t>GURJASH CHAWLA</w:t>
      </w:r>
      <w:r w:rsidR="00C6554A">
        <w:t xml:space="preserve"> | </w:t>
      </w:r>
      <w:r>
        <w:t>17BIT0039</w:t>
      </w:r>
      <w:r w:rsidR="00C6554A">
        <w:t xml:space="preserve"> |</w:t>
      </w:r>
      <w:r w:rsidR="00C6554A" w:rsidRPr="00D5413C">
        <w:t xml:space="preserve"> </w:t>
      </w:r>
      <w:r>
        <w:t>SLOT- D1</w:t>
      </w:r>
      <w:r w:rsidR="00C6554A">
        <w:br w:type="page"/>
      </w:r>
    </w:p>
    <w:p w14:paraId="229575B1" w14:textId="371B0CA6" w:rsidR="00C6554A" w:rsidRDefault="002F6A50" w:rsidP="00C6554A">
      <w:pPr>
        <w:pStyle w:val="Heading1"/>
      </w:pPr>
      <w:r>
        <w:lastRenderedPageBreak/>
        <w:t>QUESTION STATEMENT-</w:t>
      </w:r>
    </w:p>
    <w:p w14:paraId="23C11DB7" w14:textId="3E38D767" w:rsidR="002F6A50" w:rsidRDefault="002F6A50" w:rsidP="002F6A50">
      <w:r w:rsidRPr="002F6A50">
        <w:t>Host a website from a server and create a failover mechanism by implementing VMs</w:t>
      </w:r>
    </w:p>
    <w:p w14:paraId="25AC5CFE" w14:textId="60783631" w:rsidR="002F6A50" w:rsidRDefault="002F6A50" w:rsidP="002F6A50"/>
    <w:p w14:paraId="4FB4C40D" w14:textId="4DDF1049" w:rsidR="002F6A50" w:rsidRDefault="002F6A50" w:rsidP="002F6A50">
      <w:pPr>
        <w:pStyle w:val="Heading1"/>
      </w:pPr>
      <w:r w:rsidRPr="002F6A50">
        <w:rPr>
          <w:b/>
          <w:u w:val="single"/>
        </w:rPr>
        <w:t>STEPS FOLLOWED DURING THE COMPLETION OF THE ASSIGNMENT</w:t>
      </w:r>
      <w:r>
        <w:t xml:space="preserve"> –</w:t>
      </w:r>
    </w:p>
    <w:p w14:paraId="319B3C33" w14:textId="0180A826" w:rsidR="002F6A50" w:rsidRDefault="002F6A50" w:rsidP="002F6A50"/>
    <w:p w14:paraId="2F03C6FE" w14:textId="238BB328" w:rsidR="002F6A50" w:rsidRDefault="002F6A50" w:rsidP="002F6A50">
      <w:pPr>
        <w:pStyle w:val="Heading1"/>
      </w:pPr>
      <w:r>
        <w:t>STEP 1</w:t>
      </w:r>
      <w:r>
        <w:t>-</w:t>
      </w:r>
    </w:p>
    <w:p w14:paraId="4164BF27" w14:textId="3B21B157" w:rsidR="002F6A50" w:rsidRDefault="002F6A50" w:rsidP="002F6A50">
      <w:pPr>
        <w:rPr>
          <w:b/>
          <w:sz w:val="28"/>
          <w:szCs w:val="28"/>
        </w:rPr>
      </w:pPr>
      <w:r w:rsidRPr="002F6A50">
        <w:rPr>
          <w:b/>
          <w:sz w:val="28"/>
          <w:szCs w:val="28"/>
        </w:rPr>
        <w:t>Writing script for our website</w:t>
      </w:r>
      <w:r>
        <w:rPr>
          <w:b/>
          <w:sz w:val="28"/>
          <w:szCs w:val="28"/>
        </w:rPr>
        <w:t>-</w:t>
      </w:r>
    </w:p>
    <w:p w14:paraId="47254841" w14:textId="288E8346" w:rsidR="002F6A50" w:rsidRDefault="002F6A50" w:rsidP="002F6A50">
      <w:pPr>
        <w:rPr>
          <w:sz w:val="28"/>
          <w:szCs w:val="28"/>
        </w:rPr>
      </w:pPr>
      <w:r>
        <w:rPr>
          <w:sz w:val="28"/>
          <w:szCs w:val="28"/>
        </w:rPr>
        <w:t>For this particular assignment we have written a script for a website which host the clients who can create an account on our website and can extract information from it. The user can also comment in the particular blogs. We have used Nodejs for scripting and my personal laptop act as the server for the website.</w:t>
      </w:r>
    </w:p>
    <w:p w14:paraId="7E4ED337" w14:textId="6814C5D9" w:rsidR="002F6A50" w:rsidRDefault="002F6A50" w:rsidP="002F6A50">
      <w:pPr>
        <w:rPr>
          <w:sz w:val="28"/>
          <w:szCs w:val="28"/>
        </w:rPr>
      </w:pPr>
      <w:r>
        <w:rPr>
          <w:noProof/>
        </w:rPr>
        <w:drawing>
          <wp:inline distT="0" distB="0" distL="0" distR="0" wp14:anchorId="49E2213D" wp14:editId="308B38F4">
            <wp:extent cx="5486400" cy="2948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48940"/>
                    </a:xfrm>
                    <a:prstGeom prst="rect">
                      <a:avLst/>
                    </a:prstGeom>
                  </pic:spPr>
                </pic:pic>
              </a:graphicData>
            </a:graphic>
          </wp:inline>
        </w:drawing>
      </w:r>
    </w:p>
    <w:p w14:paraId="7FF71488" w14:textId="7886EB72" w:rsidR="002F6A50" w:rsidRDefault="002F6A50" w:rsidP="002F6A50">
      <w:pPr>
        <w:rPr>
          <w:sz w:val="28"/>
          <w:szCs w:val="28"/>
        </w:rPr>
      </w:pPr>
    </w:p>
    <w:p w14:paraId="6B035D9C" w14:textId="6CD6D1E3" w:rsidR="002F6A50" w:rsidRDefault="002F6A50" w:rsidP="002F6A50">
      <w:pPr>
        <w:rPr>
          <w:sz w:val="28"/>
          <w:szCs w:val="28"/>
        </w:rPr>
      </w:pPr>
    </w:p>
    <w:p w14:paraId="7003D34C" w14:textId="25C4CE85" w:rsidR="00AF2643" w:rsidRDefault="00AF2643" w:rsidP="00AF2643">
      <w:pPr>
        <w:pStyle w:val="Heading1"/>
      </w:pPr>
      <w:r>
        <w:t>STEP 2</w:t>
      </w:r>
      <w:r>
        <w:t>-</w:t>
      </w:r>
    </w:p>
    <w:p w14:paraId="0A337852" w14:textId="566D96B0" w:rsidR="00AF2643" w:rsidRDefault="00AF2643" w:rsidP="00AF2643">
      <w:pPr>
        <w:rPr>
          <w:b/>
          <w:sz w:val="28"/>
          <w:szCs w:val="28"/>
        </w:rPr>
      </w:pPr>
      <w:r>
        <w:rPr>
          <w:b/>
          <w:sz w:val="28"/>
          <w:szCs w:val="28"/>
        </w:rPr>
        <w:t>Running our website-</w:t>
      </w:r>
    </w:p>
    <w:p w14:paraId="453AB8E7" w14:textId="77D76A48" w:rsidR="00AF2643" w:rsidRDefault="00AF2643" w:rsidP="00AF2643">
      <w:pPr>
        <w:rPr>
          <w:sz w:val="28"/>
          <w:szCs w:val="28"/>
        </w:rPr>
      </w:pPr>
      <w:proofErr w:type="gramStart"/>
      <w:r>
        <w:rPr>
          <w:sz w:val="28"/>
          <w:szCs w:val="28"/>
        </w:rPr>
        <w:t>So</w:t>
      </w:r>
      <w:proofErr w:type="gramEnd"/>
      <w:r>
        <w:rPr>
          <w:sz w:val="28"/>
          <w:szCs w:val="28"/>
        </w:rPr>
        <w:t xml:space="preserve"> after completion of writing of our script we ran our website with an local host and our laptop acting as a sever.</w:t>
      </w:r>
    </w:p>
    <w:p w14:paraId="153A89BE" w14:textId="77777777" w:rsidR="00AF2643" w:rsidRDefault="00AF2643" w:rsidP="00AF2643">
      <w:pPr>
        <w:rPr>
          <w:sz w:val="28"/>
          <w:szCs w:val="28"/>
        </w:rPr>
      </w:pPr>
      <w:r>
        <w:rPr>
          <w:noProof/>
        </w:rPr>
        <w:drawing>
          <wp:inline distT="0" distB="0" distL="0" distR="0" wp14:anchorId="53E8A9BC" wp14:editId="6107FE5F">
            <wp:extent cx="5486400" cy="2830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2830195"/>
                    </a:xfrm>
                    <a:prstGeom prst="rect">
                      <a:avLst/>
                    </a:prstGeom>
                    <a:noFill/>
                    <a:ln>
                      <a:noFill/>
                    </a:ln>
                  </pic:spPr>
                </pic:pic>
              </a:graphicData>
            </a:graphic>
          </wp:inline>
        </w:drawing>
      </w:r>
    </w:p>
    <w:p w14:paraId="32272599" w14:textId="22DA3CEC" w:rsidR="00AF2643" w:rsidRDefault="00AF2643" w:rsidP="00AF2643">
      <w:pPr>
        <w:rPr>
          <w:sz w:val="28"/>
          <w:szCs w:val="28"/>
        </w:rPr>
      </w:pPr>
      <w:r>
        <w:rPr>
          <w:noProof/>
        </w:rPr>
        <w:drawing>
          <wp:inline distT="0" distB="0" distL="0" distR="0" wp14:anchorId="295FE827" wp14:editId="40CF1912">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1E15520F" w14:textId="64019BAF" w:rsidR="00AF2643" w:rsidRDefault="00AF2643" w:rsidP="00AF2643">
      <w:pPr>
        <w:rPr>
          <w:sz w:val="28"/>
          <w:szCs w:val="28"/>
        </w:rPr>
      </w:pPr>
      <w:r>
        <w:rPr>
          <w:noProof/>
        </w:rPr>
        <w:lastRenderedPageBreak/>
        <w:drawing>
          <wp:inline distT="0" distB="0" distL="0" distR="0" wp14:anchorId="1FC486F0" wp14:editId="06573E9F">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CBE61BE" w14:textId="77777777" w:rsidR="00AF2643" w:rsidRPr="00AF2643" w:rsidRDefault="00AF2643" w:rsidP="00AF2643">
      <w:pPr>
        <w:rPr>
          <w:sz w:val="28"/>
          <w:szCs w:val="28"/>
        </w:rPr>
      </w:pPr>
    </w:p>
    <w:p w14:paraId="1ED23AA1" w14:textId="59BC4C2A" w:rsidR="00976E68" w:rsidRDefault="00976E68" w:rsidP="00976E68">
      <w:pPr>
        <w:pStyle w:val="Heading1"/>
      </w:pPr>
      <w:r>
        <w:t>STEP 3 –</w:t>
      </w:r>
    </w:p>
    <w:p w14:paraId="27C2C838" w14:textId="1AF6C1F5" w:rsidR="00976E68" w:rsidRDefault="00976E68" w:rsidP="00976E68">
      <w:pPr>
        <w:rPr>
          <w:b/>
          <w:sz w:val="28"/>
          <w:szCs w:val="28"/>
        </w:rPr>
      </w:pPr>
      <w:r>
        <w:rPr>
          <w:b/>
          <w:sz w:val="28"/>
          <w:szCs w:val="28"/>
        </w:rPr>
        <w:t>Setting up a Virtual Machine Using VM ware workstation pro 15</w:t>
      </w:r>
    </w:p>
    <w:p w14:paraId="077B8D1A" w14:textId="41125587" w:rsidR="00976E68" w:rsidRDefault="00976E68" w:rsidP="00976E68">
      <w:pPr>
        <w:rPr>
          <w:sz w:val="28"/>
          <w:szCs w:val="28"/>
        </w:rPr>
      </w:pPr>
      <w:r>
        <w:rPr>
          <w:sz w:val="28"/>
          <w:szCs w:val="28"/>
        </w:rPr>
        <w:t>For setting up the Virtual Machine we choose Ubun</w:t>
      </w:r>
      <w:r w:rsidR="00DA36D1">
        <w:rPr>
          <w:sz w:val="28"/>
          <w:szCs w:val="28"/>
        </w:rPr>
        <w:t xml:space="preserve">tu Operating system. </w:t>
      </w:r>
    </w:p>
    <w:p w14:paraId="776802B1" w14:textId="0A4F6DD6" w:rsidR="00E95A95" w:rsidRDefault="00E95A95" w:rsidP="00976E68">
      <w:pPr>
        <w:rPr>
          <w:sz w:val="28"/>
          <w:szCs w:val="28"/>
        </w:rPr>
      </w:pPr>
      <w:r>
        <w:rPr>
          <w:noProof/>
        </w:rPr>
        <w:lastRenderedPageBreak/>
        <w:drawing>
          <wp:inline distT="0" distB="0" distL="0" distR="0" wp14:anchorId="3C0B9667" wp14:editId="072A58E2">
            <wp:extent cx="5486400" cy="3083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r>
        <w:rPr>
          <w:noProof/>
        </w:rPr>
        <w:drawing>
          <wp:inline distT="0" distB="0" distL="0" distR="0" wp14:anchorId="2395B14E" wp14:editId="207D64F4">
            <wp:extent cx="5486400" cy="30835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r>
        <w:rPr>
          <w:noProof/>
        </w:rPr>
        <w:lastRenderedPageBreak/>
        <w:drawing>
          <wp:inline distT="0" distB="0" distL="0" distR="0" wp14:anchorId="40BFC68B" wp14:editId="3ADA250F">
            <wp:extent cx="5486400" cy="3083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r>
        <w:rPr>
          <w:noProof/>
        </w:rPr>
        <w:drawing>
          <wp:inline distT="0" distB="0" distL="0" distR="0" wp14:anchorId="183087BC" wp14:editId="2554C89C">
            <wp:extent cx="5486400" cy="30835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p>
    <w:p w14:paraId="243567F6" w14:textId="2FE20B34" w:rsidR="002C34DF" w:rsidRDefault="002C34DF" w:rsidP="00976E68">
      <w:pPr>
        <w:rPr>
          <w:sz w:val="28"/>
          <w:szCs w:val="28"/>
        </w:rPr>
      </w:pPr>
    </w:p>
    <w:p w14:paraId="0DD4A4A2" w14:textId="77777777" w:rsidR="002C34DF" w:rsidRDefault="002C34DF" w:rsidP="00976E68">
      <w:pPr>
        <w:rPr>
          <w:sz w:val="28"/>
          <w:szCs w:val="28"/>
        </w:rPr>
      </w:pPr>
    </w:p>
    <w:p w14:paraId="1C304961" w14:textId="7F03D6E6" w:rsidR="00E95A95" w:rsidRDefault="00E95A95" w:rsidP="00976E68">
      <w:pPr>
        <w:rPr>
          <w:sz w:val="28"/>
          <w:szCs w:val="28"/>
        </w:rPr>
      </w:pPr>
    </w:p>
    <w:p w14:paraId="3C5CD509" w14:textId="77777777" w:rsidR="00E95A95" w:rsidRDefault="00E95A95" w:rsidP="00E95A95">
      <w:pPr>
        <w:pStyle w:val="Heading1"/>
      </w:pPr>
    </w:p>
    <w:p w14:paraId="1FC6A6B6" w14:textId="77777777" w:rsidR="00E95A95" w:rsidRDefault="00E95A95" w:rsidP="00E95A95">
      <w:pPr>
        <w:pStyle w:val="Heading1"/>
      </w:pPr>
    </w:p>
    <w:p w14:paraId="402FE3EE" w14:textId="4EA4B528" w:rsidR="00E95A95" w:rsidRDefault="00E95A95" w:rsidP="00E95A95">
      <w:pPr>
        <w:pStyle w:val="Heading1"/>
      </w:pPr>
      <w:r>
        <w:t xml:space="preserve">STEP </w:t>
      </w:r>
      <w:proofErr w:type="gramStart"/>
      <w:r>
        <w:t xml:space="preserve">4 </w:t>
      </w:r>
      <w:r>
        <w:t xml:space="preserve"> –</w:t>
      </w:r>
      <w:proofErr w:type="gramEnd"/>
    </w:p>
    <w:p w14:paraId="661DACA4" w14:textId="6D739C84" w:rsidR="00E95A95" w:rsidRDefault="00E95A95" w:rsidP="00E95A95">
      <w:pPr>
        <w:rPr>
          <w:b/>
          <w:sz w:val="28"/>
          <w:szCs w:val="28"/>
        </w:rPr>
      </w:pPr>
      <w:r>
        <w:rPr>
          <w:b/>
          <w:sz w:val="28"/>
          <w:szCs w:val="28"/>
        </w:rPr>
        <w:t>Running our website on the Virtual Machine-</w:t>
      </w:r>
    </w:p>
    <w:p w14:paraId="07485643" w14:textId="749A80A6" w:rsidR="002C34DF" w:rsidRDefault="002C34DF" w:rsidP="00E95A95">
      <w:pPr>
        <w:rPr>
          <w:b/>
          <w:sz w:val="28"/>
          <w:szCs w:val="28"/>
        </w:rPr>
      </w:pPr>
      <w:r>
        <w:rPr>
          <w:noProof/>
        </w:rPr>
        <w:drawing>
          <wp:inline distT="0" distB="0" distL="0" distR="0" wp14:anchorId="2C7487B7" wp14:editId="28202790">
            <wp:extent cx="5486400" cy="3083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r>
        <w:rPr>
          <w:noProof/>
        </w:rPr>
        <w:drawing>
          <wp:inline distT="0" distB="0" distL="0" distR="0" wp14:anchorId="0D874303" wp14:editId="4AFD39C2">
            <wp:extent cx="5486400" cy="30835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r>
        <w:rPr>
          <w:noProof/>
        </w:rPr>
        <w:lastRenderedPageBreak/>
        <w:drawing>
          <wp:inline distT="0" distB="0" distL="0" distR="0" wp14:anchorId="1922812A" wp14:editId="3CFF189C">
            <wp:extent cx="5486400" cy="3083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r>
        <w:rPr>
          <w:noProof/>
        </w:rPr>
        <w:drawing>
          <wp:inline distT="0" distB="0" distL="0" distR="0" wp14:anchorId="5BC1EF23" wp14:editId="1E822AEB">
            <wp:extent cx="5486400" cy="3083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083560"/>
                    </a:xfrm>
                    <a:prstGeom prst="rect">
                      <a:avLst/>
                    </a:prstGeom>
                    <a:noFill/>
                    <a:ln>
                      <a:noFill/>
                    </a:ln>
                  </pic:spPr>
                </pic:pic>
              </a:graphicData>
            </a:graphic>
          </wp:inline>
        </w:drawing>
      </w:r>
      <w:bookmarkStart w:id="5" w:name="_GoBack"/>
      <w:bookmarkEnd w:id="5"/>
    </w:p>
    <w:p w14:paraId="5DD4BC00" w14:textId="77777777" w:rsidR="00E95A95" w:rsidRDefault="00E95A95" w:rsidP="00E95A95">
      <w:pPr>
        <w:rPr>
          <w:b/>
          <w:sz w:val="28"/>
          <w:szCs w:val="28"/>
        </w:rPr>
      </w:pPr>
    </w:p>
    <w:p w14:paraId="721BDF25" w14:textId="77777777" w:rsidR="00E95A95" w:rsidRPr="00E95A95" w:rsidRDefault="00E95A95" w:rsidP="00E95A95">
      <w:pPr>
        <w:rPr>
          <w:b/>
          <w:sz w:val="28"/>
          <w:szCs w:val="28"/>
        </w:rPr>
      </w:pPr>
    </w:p>
    <w:p w14:paraId="51583681" w14:textId="77777777" w:rsidR="00E95A95" w:rsidRDefault="00E95A95" w:rsidP="00976E68">
      <w:pPr>
        <w:rPr>
          <w:sz w:val="28"/>
          <w:szCs w:val="28"/>
        </w:rPr>
      </w:pPr>
    </w:p>
    <w:p w14:paraId="14452F32" w14:textId="77777777" w:rsidR="00E95A95" w:rsidRPr="00976E68" w:rsidRDefault="00E95A95" w:rsidP="00976E68">
      <w:pPr>
        <w:rPr>
          <w:sz w:val="28"/>
          <w:szCs w:val="28"/>
        </w:rPr>
      </w:pPr>
    </w:p>
    <w:p w14:paraId="083EE5D5" w14:textId="77777777" w:rsidR="00AF2643" w:rsidRPr="002F6A50" w:rsidRDefault="00AF2643" w:rsidP="002F6A50">
      <w:pPr>
        <w:rPr>
          <w:sz w:val="28"/>
          <w:szCs w:val="28"/>
        </w:rPr>
      </w:pPr>
    </w:p>
    <w:p w14:paraId="3FBF754C" w14:textId="77777777" w:rsidR="002F6A50" w:rsidRPr="002F6A50" w:rsidRDefault="002F6A50" w:rsidP="002F6A50"/>
    <w:p w14:paraId="3D1E23CF" w14:textId="0265F5A7" w:rsidR="002C74C0" w:rsidRDefault="007A7BD4"/>
    <w:sectPr w:rsidR="002C74C0">
      <w:footerReference w:type="default" r:id="rId2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75C3C" w14:textId="77777777" w:rsidR="007A7BD4" w:rsidRDefault="007A7BD4" w:rsidP="00C6554A">
      <w:pPr>
        <w:spacing w:before="0" w:after="0" w:line="240" w:lineRule="auto"/>
      </w:pPr>
      <w:r>
        <w:separator/>
      </w:r>
    </w:p>
  </w:endnote>
  <w:endnote w:type="continuationSeparator" w:id="0">
    <w:p w14:paraId="1D457F12" w14:textId="77777777" w:rsidR="007A7BD4" w:rsidRDefault="007A7BD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18C25" w14:textId="77777777" w:rsidR="002163EE"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52F89" w14:textId="77777777" w:rsidR="007A7BD4" w:rsidRDefault="007A7BD4" w:rsidP="00C6554A">
      <w:pPr>
        <w:spacing w:before="0" w:after="0" w:line="240" w:lineRule="auto"/>
      </w:pPr>
      <w:r>
        <w:separator/>
      </w:r>
    </w:p>
  </w:footnote>
  <w:footnote w:type="continuationSeparator" w:id="0">
    <w:p w14:paraId="010FB19F" w14:textId="77777777" w:rsidR="007A7BD4" w:rsidRDefault="007A7BD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A50"/>
    <w:rsid w:val="002554CD"/>
    <w:rsid w:val="00293B83"/>
    <w:rsid w:val="002B4294"/>
    <w:rsid w:val="002C34DF"/>
    <w:rsid w:val="002F6A50"/>
    <w:rsid w:val="00333D0D"/>
    <w:rsid w:val="0049010C"/>
    <w:rsid w:val="004C049F"/>
    <w:rsid w:val="005000E2"/>
    <w:rsid w:val="006A3CE7"/>
    <w:rsid w:val="007A7BD4"/>
    <w:rsid w:val="00976E68"/>
    <w:rsid w:val="00AF2643"/>
    <w:rsid w:val="00C6554A"/>
    <w:rsid w:val="00DA36D1"/>
    <w:rsid w:val="00E95A95"/>
    <w:rsid w:val="00ED7C44"/>
    <w:rsid w:val="00FD0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0383D"/>
  <w15:chartTrackingRefBased/>
  <w15:docId w15:val="{4ADE9610-BD7A-4590-B63C-85F5E2F01C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urjas\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85</TotalTime>
  <Pages>9</Pages>
  <Words>145</Words>
  <Characters>831</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gurjas</dc:creator>
  <cp:keywords/>
  <dc:description/>
  <cp:lastModifiedBy> </cp:lastModifiedBy>
  <cp:revision>2</cp:revision>
  <dcterms:created xsi:type="dcterms:W3CDTF">2019-03-29T11:26:00Z</dcterms:created>
  <dcterms:modified xsi:type="dcterms:W3CDTF">2019-03-29T12:51:00Z</dcterms:modified>
</cp:coreProperties>
</file>